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49608783"/>
        <w:docPartObj>
          <w:docPartGallery w:val="Cover Pages"/>
          <w:docPartUnique/>
        </w:docPartObj>
      </w:sdtPr>
      <w:sdtEndPr/>
      <w:sdtContent>
        <w:p w14:paraId="012E17B2" w14:textId="77777777" w:rsidR="007562CB" w:rsidRDefault="007562CB"/>
        <w:p w14:paraId="604FC148" w14:textId="77777777" w:rsidR="007562CB" w:rsidRDefault="008A302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C77DD8" wp14:editId="0A33855D">
                    <wp:simplePos x="0" y="0"/>
                    <wp:positionH relativeFrom="page">
                      <wp:posOffset>457200</wp:posOffset>
                    </wp:positionH>
                    <wp:positionV relativeFrom="margin">
                      <wp:posOffset>8437245</wp:posOffset>
                    </wp:positionV>
                    <wp:extent cx="6858635" cy="135255"/>
                    <wp:effectExtent l="0" t="0" r="0" b="1714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135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497DE" w14:textId="77777777" w:rsidR="00243E33" w:rsidRDefault="008769E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43E33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Abel Gancsos productions</w:t>
                                    </w:r>
                                  </w:sdtContent>
                                </w:sdt>
                                <w:r w:rsidR="00243E33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43E33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3E33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Hawthorne, NJ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C77DD8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28" o:spid="_x0000_s1026" type="#_x0000_t202" style="position:absolute;margin-left:36pt;margin-top:664.35pt;width:540.05pt;height:10.65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" filled="f" stroked="f" strokeweight=".5pt">
                    <v:textbox style="mso-fit-shape-to-text:t" inset="1in,0,86.4pt,0">
                      <w:txbxContent>
                        <w:p w14:paraId="47B497DE" w14:textId="77777777" w:rsidR="00243E33" w:rsidRDefault="00A318D9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43E33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Abel Gancsos productions</w:t>
                              </w:r>
                            </w:sdtContent>
                          </w:sdt>
                          <w:r w:rsidR="00243E33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43E33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3E33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Hawthorne, NJ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562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8FF59B" wp14:editId="2ECE3DA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DCAB460" w14:textId="77777777" w:rsidR="00243E33" w:rsidRDefault="008769E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F85EE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SafePurge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58FF59B" id="Group_x0020_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">
                    <o:lock v:ext="edit" aspectratio="t"/>
                    <v:shape id="Freeform_x0020_10" o:spid="_x0000_s1028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7FuyxAAA&#10;ANwAAAAPAAAAZHJzL2Rvd25yZXYueG1sRE/basJAEH0v9B+WKfhWNxW8NM1GSqFoFSJVoa9DdkyC&#10;2dmQ3Zro17uC4NscznWSeW9qcaLWVZYVvA0jEMS51RUXCva779cZCOeRNdaWScGZHMzT56cEY207&#10;/qXT1hcihLCLUUHpfRNL6fKSDLqhbYgDd7CtQR9gW0jdYhfCTS1HUTSRBisODSU29FVSftz+GwU/&#10;49nfODNuPb0Um/duuVqssoyVGrz0nx8gPPX+Ib67lzrMH03g9ky4QKZ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uxbssQAAADcAAAADwAAAAAAAAAAAAAAAACXAgAAZHJzL2Rv&#10;d25yZXYueG1sUEsFBgAAAAAEAAQA9QAAAIgDAAAAAA==&#10;" adj="-11796480,,5400" path="m0,0c0,644,,644,,644,23,650,62,658,113,665,250,685,476,700,720,644,720,617,720,617,720,617,720,,720,,720,,,,,,,0e" stroked="f">
                      <v:fill r:id="rId9" o:title="" rotate="t" type="frame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DCAB460" w14:textId="77777777" w:rsidR="00243E33" w:rsidRDefault="00A318D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F85EE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SafePurge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reeform_x0020_11" o:spid="_x0000_s1029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562C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213E83" wp14:editId="4B67FC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6858635" cy="454025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454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83992A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B5F889" w14:textId="77777777" w:rsidR="00243E33" w:rsidRDefault="00243E3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83992A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83992A" w:themeColor="accent1"/>
                                        <w:sz w:val="28"/>
                                        <w:szCs w:val="28"/>
                                      </w:rPr>
                                      <w:t>white paper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D97828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0C75DE" w14:textId="77777777" w:rsidR="00243E33" w:rsidRDefault="00F85EE6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D97828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D97828" w:themeColor="accent5"/>
                                        <w:sz w:val="24"/>
                                        <w:szCs w:val="24"/>
                                      </w:rPr>
                                      <w:t>Abel Gancsos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213E83" id="Text_x0020_Box_x0020_129" o:spid="_x0000_s1030" type="#_x0000_t202" style="position:absolute;margin-left:0;margin-top:0;width:540.05pt;height:35.7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83992A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3B5F889" w14:textId="77777777" w:rsidR="00243E33" w:rsidRDefault="00243E3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83992A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83992A" w:themeColor="accent1"/>
                                  <w:sz w:val="28"/>
                                  <w:szCs w:val="28"/>
                                </w:rPr>
                                <w:t>white paper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D97828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70C75DE" w14:textId="77777777" w:rsidR="00243E33" w:rsidRDefault="00F85EE6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D97828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D97828" w:themeColor="accent5"/>
                                  <w:sz w:val="24"/>
                                  <w:szCs w:val="24"/>
                                </w:rPr>
                                <w:t>Abel Gancsos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62C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50D309" wp14:editId="0ABCFF5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0B85D3" w14:textId="77777777" w:rsidR="00243E33" w:rsidRDefault="00243E3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F50D309" id="Rectangle_x0020_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" fillcolor="#83992a [3204]" stroked="f" strokeweight="1.25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0B85D3" w14:textId="77777777" w:rsidR="00243E33" w:rsidRDefault="00243E3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562CB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54865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B6DB25" w14:textId="77777777" w:rsidR="007562CB" w:rsidRDefault="007562CB">
          <w:pPr>
            <w:pStyle w:val="TOCHeading"/>
          </w:pPr>
          <w:r>
            <w:t>Con</w:t>
          </w:r>
          <w:bookmarkStart w:id="0" w:name="_GoBack"/>
          <w:bookmarkEnd w:id="0"/>
          <w:r>
            <w:t>tents</w:t>
          </w:r>
        </w:p>
        <w:p w14:paraId="63F9D5E3" w14:textId="77777777" w:rsidR="00A37279" w:rsidRDefault="00B341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"1-5" </w:instrText>
          </w:r>
          <w:r>
            <w:rPr>
              <w:b/>
              <w:bCs/>
              <w:noProof/>
            </w:rPr>
            <w:fldChar w:fldCharType="separate"/>
          </w:r>
          <w:r w:rsidR="00A37279">
            <w:rPr>
              <w:noProof/>
            </w:rPr>
            <w:t>Table of Figures</w:t>
          </w:r>
          <w:r w:rsidR="00A37279">
            <w:rPr>
              <w:noProof/>
            </w:rPr>
            <w:tab/>
          </w:r>
          <w:r w:rsidR="00A37279">
            <w:rPr>
              <w:noProof/>
            </w:rPr>
            <w:fldChar w:fldCharType="begin"/>
          </w:r>
          <w:r w:rsidR="00A37279">
            <w:rPr>
              <w:noProof/>
            </w:rPr>
            <w:instrText xml:space="preserve"> PAGEREF _Toc529572045 \h </w:instrText>
          </w:r>
          <w:r w:rsidR="00A37279">
            <w:rPr>
              <w:noProof/>
            </w:rPr>
          </w:r>
          <w:r w:rsidR="00A37279">
            <w:rPr>
              <w:noProof/>
            </w:rPr>
            <w:fldChar w:fldCharType="separate"/>
          </w:r>
          <w:r w:rsidR="00A37279">
            <w:rPr>
              <w:noProof/>
            </w:rPr>
            <w:t>3</w:t>
          </w:r>
          <w:r w:rsidR="00A37279">
            <w:rPr>
              <w:noProof/>
            </w:rPr>
            <w:fldChar w:fldCharType="end"/>
          </w:r>
        </w:p>
        <w:p w14:paraId="028F4D78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License and Disclaimer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E9BAC91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1.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5380474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2. Assumptions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10FB574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3.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2B0D86B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4. Constraints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56B39F7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5. Components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9BA24E" w14:textId="77777777" w:rsidR="00A37279" w:rsidRDefault="00A372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5.1.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6AE61A1" w14:textId="77777777" w:rsidR="00A37279" w:rsidRDefault="00A372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5.1.1.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E4286B" w14:textId="77777777" w:rsidR="00A37279" w:rsidRDefault="00A372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5.1.2.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DEF5CED" w14:textId="77777777" w:rsidR="00A37279" w:rsidRDefault="00A3727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5A15E1">
            <w:rPr>
              <w:noProof/>
            </w:rPr>
            <w:t>5.1.2.1. Preferences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2CCB196" w14:textId="77777777" w:rsidR="00A37279" w:rsidRDefault="00A3727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5A15E1">
            <w:rPr>
              <w:noProof/>
            </w:rPr>
            <w:t>5.1.2.2. Purge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1C597E3" w14:textId="77777777" w:rsidR="00A37279" w:rsidRDefault="00A3727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5A15E1">
            <w:rPr>
              <w:noProof/>
            </w:rPr>
            <w:t>5.1.2.3. Preview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460DBD9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6.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2DEDB63" w14:textId="77777777" w:rsidR="00A37279" w:rsidRDefault="00A372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6.1. UML 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A9350B6" w14:textId="77777777" w:rsidR="00A37279" w:rsidRDefault="00A372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6.2. UML 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08C379A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7. Parameters and Configuration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E3DCE7B" w14:textId="77777777" w:rsidR="00A37279" w:rsidRDefault="00A372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7.1 Parameters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4274615" w14:textId="77777777" w:rsidR="00A37279" w:rsidRDefault="00A372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7.2 Configuration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1B88826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Bibliography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F4BB83A" w14:textId="77777777" w:rsidR="00A37279" w:rsidRDefault="00A372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Appendices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6E7592C" w14:textId="77777777" w:rsidR="00A37279" w:rsidRDefault="00A372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noProof/>
            </w:rPr>
            <w:t>Appendix A – Trace levels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_Toc529572066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6C3B36B" w14:textId="501371CA" w:rsidR="007562CB" w:rsidRDefault="00B34178">
          <w:r>
            <w:rPr>
              <w:b/>
              <w:bCs/>
              <w:noProof/>
            </w:rPr>
            <w:fldChar w:fldCharType="end"/>
          </w:r>
        </w:p>
      </w:sdtContent>
    </w:sdt>
    <w:p w14:paraId="7CC706B4" w14:textId="77777777" w:rsidR="007562CB" w:rsidRDefault="007562CB">
      <w:r>
        <w:br w:type="page"/>
      </w:r>
    </w:p>
    <w:p w14:paraId="7A592ABD" w14:textId="77777777" w:rsidR="00EA1BD2" w:rsidRDefault="00EA1BD2" w:rsidP="00EA1BD2">
      <w:pPr>
        <w:pStyle w:val="Heading1"/>
      </w:pPr>
      <w:bookmarkStart w:id="1" w:name="_Toc529572045"/>
      <w:r>
        <w:lastRenderedPageBreak/>
        <w:t>Table of Figures</w:t>
      </w:r>
      <w:bookmarkEnd w:id="1"/>
    </w:p>
    <w:p w14:paraId="49C97E89" w14:textId="77777777" w:rsidR="007562CB" w:rsidRDefault="00BB3DE3">
      <w:fldSimple w:instr=" TOC \h \z \c &quot;Figure&quot; ">
        <w:r w:rsidR="00EA1BD2">
          <w:rPr>
            <w:b/>
            <w:noProof/>
          </w:rPr>
          <w:t>No table of figures entries found.</w:t>
        </w:r>
        <w:r w:rsidR="00EA1BD2">
          <w:rPr>
            <w:noProof/>
          </w:rPr>
          <w:br/>
          <w:t>In your document, select the words to include in the table of contents, and then on the Home tab, under Styles, click a heading style. Repeat for each heading that you want to include, and then insert the table of contents in your document. To manually create a table of contents, on the Document Elements tab, under Table of Contents, point to a style and then click the down arrow button. Click one of the styles under Manual Table of Contents, and then type the entries manually.</w:t>
        </w:r>
      </w:fldSimple>
    </w:p>
    <w:p w14:paraId="52081A92" w14:textId="77777777" w:rsidR="007562CB" w:rsidRDefault="007562CB">
      <w:r>
        <w:br w:type="page"/>
      </w:r>
    </w:p>
    <w:p w14:paraId="1BF033D9" w14:textId="77777777" w:rsidR="009B2A2F" w:rsidRDefault="009B2A2F" w:rsidP="009B2A2F">
      <w:pPr>
        <w:pStyle w:val="Heading1"/>
      </w:pPr>
      <w:bookmarkStart w:id="2" w:name="_Toc523687476"/>
      <w:bookmarkStart w:id="3" w:name="_Toc529572046"/>
      <w:r>
        <w:lastRenderedPageBreak/>
        <w:t>License and Disclaimer</w:t>
      </w:r>
      <w:bookmarkEnd w:id="2"/>
      <w:bookmarkEnd w:id="3"/>
      <w:r>
        <w:t xml:space="preserve"> </w:t>
      </w:r>
    </w:p>
    <w:p w14:paraId="6901D961" w14:textId="77777777" w:rsidR="009B2A2F" w:rsidRDefault="009B2A2F" w:rsidP="009B2A2F">
      <w:pPr>
        <w:pStyle w:val="Heading1"/>
      </w:pPr>
      <w:r>
        <w:br w:type="page"/>
      </w:r>
    </w:p>
    <w:p w14:paraId="06FD5E5F" w14:textId="77777777" w:rsidR="009B2A2F" w:rsidRDefault="009B2A2F" w:rsidP="009B2A2F">
      <w:pPr>
        <w:pStyle w:val="Heading1"/>
      </w:pPr>
      <w:bookmarkStart w:id="4" w:name="_Toc523687477"/>
      <w:bookmarkStart w:id="5" w:name="_Toc529572047"/>
      <w:r>
        <w:lastRenderedPageBreak/>
        <w:t>1. Overview</w:t>
      </w:r>
      <w:bookmarkEnd w:id="4"/>
      <w:bookmarkEnd w:id="5"/>
    </w:p>
    <w:p w14:paraId="411A06DA" w14:textId="523F7D58" w:rsidR="009B2A2F" w:rsidRDefault="00BE456D" w:rsidP="009B2A2F">
      <w:pPr>
        <w:spacing w:after="0" w:line="240" w:lineRule="auto"/>
      </w:pPr>
      <w:proofErr w:type="spellStart"/>
      <w:r>
        <w:t>Safe</w:t>
      </w:r>
      <w:r w:rsidR="00BA4010">
        <w:t>Purge</w:t>
      </w:r>
      <w:proofErr w:type="spellEnd"/>
      <w:r w:rsidR="00BA4010">
        <w:t xml:space="preserve"> is a </w:t>
      </w:r>
      <w:proofErr w:type="spellStart"/>
      <w:r w:rsidR="00BA4010">
        <w:t>macOS</w:t>
      </w:r>
      <w:proofErr w:type="spellEnd"/>
      <w:r w:rsidR="00BA4010">
        <w:t xml:space="preserve"> only application meant to safely purge old data that is otherwise taking of storage unnecessarily.  Overall, </w:t>
      </w:r>
      <w:proofErr w:type="spellStart"/>
      <w:r w:rsidR="00BA4010">
        <w:t>SafePurge</w:t>
      </w:r>
      <w:proofErr w:type="spellEnd"/>
      <w:r w:rsidR="00BA4010">
        <w:t xml:space="preserve"> searches files for age, file size, as well as file types in order to determine which files are no longer needed. </w:t>
      </w:r>
      <w:r w:rsidR="00775F00">
        <w:t xml:space="preserve"> </w:t>
      </w:r>
      <w:proofErr w:type="spellStart"/>
      <w:r w:rsidR="00BA4010">
        <w:t>SafePurge</w:t>
      </w:r>
      <w:proofErr w:type="spellEnd"/>
      <w:r w:rsidR="00BA4010">
        <w:t xml:space="preserve"> also offers options to restrict which files should be ignored.  </w:t>
      </w:r>
    </w:p>
    <w:p w14:paraId="1E85B6B5" w14:textId="77777777" w:rsidR="009B2A2F" w:rsidRDefault="009B2A2F" w:rsidP="009B2A2F">
      <w:pPr>
        <w:pStyle w:val="Heading1"/>
      </w:pPr>
      <w:bookmarkStart w:id="6" w:name="_Toc523687478"/>
      <w:bookmarkStart w:id="7" w:name="_Toc529572048"/>
      <w:r>
        <w:t>2. Assumptions</w:t>
      </w:r>
      <w:bookmarkEnd w:id="6"/>
      <w:bookmarkEnd w:id="7"/>
      <w:r>
        <w:t xml:space="preserve"> </w:t>
      </w:r>
    </w:p>
    <w:p w14:paraId="61F9636E" w14:textId="0BF2F8FE" w:rsidR="00877F82" w:rsidRDefault="00877F82" w:rsidP="00877F82">
      <w:pPr>
        <w:pStyle w:val="ListParagraph"/>
        <w:numPr>
          <w:ilvl w:val="0"/>
          <w:numId w:val="3"/>
        </w:numPr>
      </w:pPr>
      <w:r>
        <w:t>There is a need to purge old data in order to save on space.</w:t>
      </w:r>
    </w:p>
    <w:p w14:paraId="06412346" w14:textId="5191391A" w:rsidR="00877F82" w:rsidRDefault="00877F82" w:rsidP="00877F82">
      <w:pPr>
        <w:pStyle w:val="ListParagraph"/>
        <w:numPr>
          <w:ilvl w:val="0"/>
          <w:numId w:val="3"/>
        </w:numPr>
      </w:pPr>
      <w:r>
        <w:t>Microsoft Windows already has a means to purge old data.</w:t>
      </w:r>
    </w:p>
    <w:p w14:paraId="0346E379" w14:textId="3531E23D" w:rsidR="00877F82" w:rsidRDefault="00877F82" w:rsidP="00877F82">
      <w:pPr>
        <w:pStyle w:val="ListParagraph"/>
        <w:numPr>
          <w:ilvl w:val="0"/>
          <w:numId w:val="3"/>
        </w:numPr>
      </w:pPr>
      <w:r>
        <w:t>Linux operating systems already have a means to purge old data.</w:t>
      </w:r>
    </w:p>
    <w:p w14:paraId="192ACD37" w14:textId="3A87C503" w:rsidR="00AC119F" w:rsidRDefault="00AC119F" w:rsidP="00877F82">
      <w:pPr>
        <w:pStyle w:val="ListParagraph"/>
        <w:numPr>
          <w:ilvl w:val="0"/>
          <w:numId w:val="3"/>
        </w:numPr>
      </w:pPr>
      <w:r>
        <w:t xml:space="preserve">User cache files are under </w:t>
      </w:r>
      <w:r w:rsidRPr="00AC119F">
        <w:t>~/Library/Caches</w:t>
      </w:r>
      <w:r w:rsidR="004A240D">
        <w:t>.</w:t>
      </w:r>
    </w:p>
    <w:p w14:paraId="576F5B30" w14:textId="059DC701" w:rsidR="00FA5CDC" w:rsidRDefault="00FA5CDC" w:rsidP="00877F82">
      <w:pPr>
        <w:pStyle w:val="ListParagraph"/>
        <w:numPr>
          <w:ilvl w:val="0"/>
          <w:numId w:val="3"/>
        </w:numPr>
      </w:pPr>
      <w:r>
        <w:t xml:space="preserve">System cache files are under </w:t>
      </w:r>
      <w:r w:rsidRPr="00FA5CDC">
        <w:t>Library/Caches</w:t>
      </w:r>
      <w:r w:rsidR="004A240D">
        <w:t>.</w:t>
      </w:r>
    </w:p>
    <w:p w14:paraId="3FF5CD24" w14:textId="10E82CB6" w:rsidR="00086ECF" w:rsidRDefault="00086ECF" w:rsidP="00877F82">
      <w:pPr>
        <w:pStyle w:val="ListParagraph"/>
        <w:numPr>
          <w:ilvl w:val="0"/>
          <w:numId w:val="3"/>
        </w:numPr>
      </w:pPr>
      <w:r>
        <w:t xml:space="preserve">iTunes library backups are under </w:t>
      </w:r>
      <w:r w:rsidRPr="00086ECF">
        <w:t>~/Music/iTunes/Previous iTunes Libraries</w:t>
      </w:r>
      <w:r w:rsidR="004A240D">
        <w:t>.</w:t>
      </w:r>
    </w:p>
    <w:p w14:paraId="200A72C2" w14:textId="3607F033" w:rsidR="007775BD" w:rsidRDefault="007775BD" w:rsidP="00877F82">
      <w:pPr>
        <w:pStyle w:val="ListParagraph"/>
        <w:numPr>
          <w:ilvl w:val="0"/>
          <w:numId w:val="3"/>
        </w:numPr>
      </w:pPr>
      <w:r>
        <w:t xml:space="preserve">IOS backups are under </w:t>
      </w:r>
      <w:r w:rsidRPr="007775BD">
        <w:t>/Library/Application Support/</w:t>
      </w:r>
      <w:proofErr w:type="spellStart"/>
      <w:r w:rsidRPr="007775BD">
        <w:t>MobileSync</w:t>
      </w:r>
      <w:proofErr w:type="spellEnd"/>
      <w:r w:rsidRPr="007775BD">
        <w:t>/Backup/</w:t>
      </w:r>
      <w:r w:rsidR="004A240D">
        <w:t>.</w:t>
      </w:r>
    </w:p>
    <w:p w14:paraId="71F623C5" w14:textId="6996A333" w:rsidR="00AC532F" w:rsidRDefault="00AC532F" w:rsidP="00877F82">
      <w:pPr>
        <w:pStyle w:val="ListParagraph"/>
        <w:numPr>
          <w:ilvl w:val="0"/>
          <w:numId w:val="3"/>
        </w:numPr>
      </w:pPr>
      <w:r>
        <w:t xml:space="preserve">iPad software updates are under </w:t>
      </w:r>
      <w:r w:rsidRPr="00AC532F">
        <w:t>~/Library/iTunes/iPad Software Updates</w:t>
      </w:r>
      <w:r w:rsidR="004A240D">
        <w:t>.</w:t>
      </w:r>
    </w:p>
    <w:p w14:paraId="31DF44DB" w14:textId="52FFD117" w:rsidR="00AA4336" w:rsidRDefault="00AA4336" w:rsidP="00877F82">
      <w:pPr>
        <w:pStyle w:val="ListParagraph"/>
        <w:numPr>
          <w:ilvl w:val="0"/>
          <w:numId w:val="3"/>
        </w:numPr>
      </w:pPr>
      <w:r>
        <w:t>iPhone software updates are under ~/Library/iTunes/iPhone</w:t>
      </w:r>
      <w:r w:rsidRPr="00AA4336">
        <w:t xml:space="preserve"> Software Updates</w:t>
      </w:r>
      <w:r w:rsidR="004A240D">
        <w:t>.</w:t>
      </w:r>
    </w:p>
    <w:p w14:paraId="0DB4FABE" w14:textId="7304023E" w:rsidR="00853280" w:rsidRDefault="00853280" w:rsidP="00877F82">
      <w:pPr>
        <w:pStyle w:val="Heading1"/>
      </w:pPr>
      <w:bookmarkStart w:id="8" w:name="_Toc529572049"/>
      <w:r>
        <w:t>3. Requirements</w:t>
      </w:r>
      <w:bookmarkEnd w:id="8"/>
      <w:r>
        <w:t xml:space="preserve"> </w:t>
      </w:r>
    </w:p>
    <w:p w14:paraId="67744E99" w14:textId="524A3562" w:rsidR="00803B17" w:rsidRDefault="00AC119F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purge users cache files</w:t>
      </w:r>
      <w:r w:rsidR="00197ABC">
        <w:t>.</w:t>
      </w:r>
    </w:p>
    <w:p w14:paraId="221DA6CB" w14:textId="03EECB58" w:rsidR="00FA5CDC" w:rsidRDefault="00FA5CDC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purge system cache files</w:t>
      </w:r>
      <w:r w:rsidR="00197ABC">
        <w:t>.</w:t>
      </w:r>
    </w:p>
    <w:p w14:paraId="54230E1F" w14:textId="7AFBA12B" w:rsidR="00086ECF" w:rsidRDefault="00086ECF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purge old iTunes library backups</w:t>
      </w:r>
      <w:r w:rsidR="00197ABC">
        <w:t>.</w:t>
      </w:r>
    </w:p>
    <w:p w14:paraId="41E8AD03" w14:textId="2262E349" w:rsidR="007775BD" w:rsidRDefault="007775BD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purge old IOS backups</w:t>
      </w:r>
      <w:r w:rsidR="00197ABC">
        <w:t>.</w:t>
      </w:r>
    </w:p>
    <w:p w14:paraId="261ACB95" w14:textId="46B63A51" w:rsidR="00AA6F64" w:rsidRDefault="00AA6F64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purge all iPad software updates</w:t>
      </w:r>
      <w:r w:rsidR="00197ABC">
        <w:t>.</w:t>
      </w:r>
    </w:p>
    <w:p w14:paraId="6D00DF7A" w14:textId="57E80440" w:rsidR="00AA6F64" w:rsidRDefault="00AA6F64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purge all iPhone software updates</w:t>
      </w:r>
      <w:r w:rsidR="00197ABC">
        <w:t>.</w:t>
      </w:r>
    </w:p>
    <w:p w14:paraId="06401D51" w14:textId="7AF7E862" w:rsidR="007775BD" w:rsidRDefault="00FF49B2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offer offer a preview of the files to be purged</w:t>
      </w:r>
      <w:r w:rsidR="00197ABC">
        <w:t>.</w:t>
      </w:r>
    </w:p>
    <w:p w14:paraId="3648AFB2" w14:textId="00170B76" w:rsidR="00D1516E" w:rsidRPr="00803B17" w:rsidRDefault="00D1516E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will allow the user configurable settings</w:t>
      </w:r>
      <w:r w:rsidR="00876A83">
        <w:t>.</w:t>
      </w:r>
    </w:p>
    <w:p w14:paraId="4B48715D" w14:textId="021C8DE9" w:rsidR="00877F82" w:rsidRDefault="00853280" w:rsidP="00877F82">
      <w:pPr>
        <w:pStyle w:val="Heading1"/>
      </w:pPr>
      <w:bookmarkStart w:id="9" w:name="_Toc529572050"/>
      <w:r>
        <w:t>4</w:t>
      </w:r>
      <w:r w:rsidR="00877F82">
        <w:t>. Constraints</w:t>
      </w:r>
      <w:bookmarkEnd w:id="9"/>
    </w:p>
    <w:p w14:paraId="5EAB4AC9" w14:textId="36900A14" w:rsidR="00803B17" w:rsidRDefault="00803B17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must function on MacOS 10.12+</w:t>
      </w:r>
      <w:r w:rsidR="00970083">
        <w:t>.</w:t>
      </w:r>
    </w:p>
    <w:p w14:paraId="5DB10180" w14:textId="6A9378D9" w:rsidR="00970083" w:rsidRDefault="00970083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must display the reason a file is being purged during preview.</w:t>
      </w:r>
    </w:p>
    <w:p w14:paraId="061BF05A" w14:textId="53C1FF0D" w:rsidR="00E4266B" w:rsidRDefault="00E4266B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must not delete files under the </w:t>
      </w:r>
      <w:proofErr w:type="gramStart"/>
      <w:r>
        <w:t>users</w:t>
      </w:r>
      <w:proofErr w:type="gramEnd"/>
      <w:r>
        <w:t xml:space="preserve"> profiles.</w:t>
      </w:r>
    </w:p>
    <w:p w14:paraId="78E06650" w14:textId="54627674" w:rsidR="00E4266B" w:rsidRDefault="00E4266B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must respect settings set by the user.</w:t>
      </w:r>
    </w:p>
    <w:p w14:paraId="45C61B13" w14:textId="5FBA65E4" w:rsidR="007041C1" w:rsidRDefault="007041C1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</w:t>
      </w:r>
      <w:r w:rsidR="00083063">
        <w:t>must take a minimum of 1</w:t>
      </w:r>
      <w:r w:rsidR="00BF0D4C">
        <w:t>megabyte file sizes</w:t>
      </w:r>
      <w:r w:rsidR="00EE0871">
        <w:t>.</w:t>
      </w:r>
    </w:p>
    <w:p w14:paraId="108A454E" w14:textId="68109894" w:rsidR="00083063" w:rsidRDefault="0051454E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removes empty directories</w:t>
      </w:r>
      <w:r w:rsidR="00EE0871">
        <w:t>.</w:t>
      </w:r>
    </w:p>
    <w:p w14:paraId="0DDEECC9" w14:textId="04EF36A9" w:rsidR="0051454E" w:rsidRPr="00803B17" w:rsidRDefault="0051454E" w:rsidP="00803B17">
      <w:pPr>
        <w:pStyle w:val="ListParagraph"/>
        <w:numPr>
          <w:ilvl w:val="0"/>
          <w:numId w:val="4"/>
        </w:numPr>
      </w:pPr>
      <w:proofErr w:type="spellStart"/>
      <w:r>
        <w:t>SafePurge</w:t>
      </w:r>
      <w:proofErr w:type="spellEnd"/>
      <w:r>
        <w:t xml:space="preserve"> removes files with no data (zero-byte files)</w:t>
      </w:r>
      <w:r w:rsidR="00EE0871">
        <w:t>.</w:t>
      </w:r>
    </w:p>
    <w:p w14:paraId="5109BFB4" w14:textId="77777777" w:rsidR="00877F82" w:rsidRPr="00877F82" w:rsidRDefault="00877F82" w:rsidP="00877F82"/>
    <w:p w14:paraId="0ABF0B9C" w14:textId="77777777" w:rsidR="009B2A2F" w:rsidRDefault="009B2A2F" w:rsidP="009B2A2F">
      <w:pPr>
        <w:spacing w:after="0" w:line="240" w:lineRule="auto"/>
      </w:pPr>
    </w:p>
    <w:p w14:paraId="5E2D0895" w14:textId="77777777" w:rsidR="00A6705A" w:rsidRDefault="00A6705A">
      <w:pPr>
        <w:rPr>
          <w:rFonts w:asciiTheme="majorHAnsi" w:eastAsiaTheme="majorEastAsia" w:hAnsiTheme="majorHAnsi" w:cstheme="majorBidi"/>
          <w:color w:val="61721F" w:themeColor="accent1" w:themeShade="BF"/>
          <w:sz w:val="32"/>
          <w:szCs w:val="32"/>
        </w:rPr>
      </w:pPr>
      <w:bookmarkStart w:id="10" w:name="_Toc523687479"/>
      <w:r>
        <w:br w:type="page"/>
      </w:r>
    </w:p>
    <w:p w14:paraId="00AF1CB7" w14:textId="7D698584" w:rsidR="009B2A2F" w:rsidRDefault="00853280" w:rsidP="009B2A2F">
      <w:pPr>
        <w:pStyle w:val="Heading1"/>
      </w:pPr>
      <w:bookmarkStart w:id="11" w:name="_Toc529572051"/>
      <w:r>
        <w:lastRenderedPageBreak/>
        <w:t>5</w:t>
      </w:r>
      <w:r w:rsidR="009B2A2F">
        <w:t>. Components</w:t>
      </w:r>
      <w:bookmarkEnd w:id="10"/>
      <w:bookmarkEnd w:id="11"/>
    </w:p>
    <w:p w14:paraId="58ED5120" w14:textId="2BA71518" w:rsidR="009B2A2F" w:rsidRDefault="00853280" w:rsidP="009B2A2F">
      <w:pPr>
        <w:pStyle w:val="Heading2"/>
      </w:pPr>
      <w:bookmarkStart w:id="12" w:name="_Toc523687480"/>
      <w:bookmarkStart w:id="13" w:name="_Toc529572052"/>
      <w:r>
        <w:t>5</w:t>
      </w:r>
      <w:r w:rsidR="009B2A2F">
        <w:t xml:space="preserve">.1. </w:t>
      </w:r>
      <w:bookmarkEnd w:id="12"/>
      <w:r w:rsidR="00056C62">
        <w:t>Application</w:t>
      </w:r>
      <w:bookmarkEnd w:id="13"/>
    </w:p>
    <w:p w14:paraId="234E1EC1" w14:textId="1BD92620" w:rsidR="009B2A2F" w:rsidRDefault="00853280" w:rsidP="009B2A2F">
      <w:pPr>
        <w:pStyle w:val="Heading3"/>
      </w:pPr>
      <w:bookmarkStart w:id="14" w:name="_Toc523687481"/>
      <w:bookmarkStart w:id="15" w:name="_Toc529572053"/>
      <w:r>
        <w:t>5</w:t>
      </w:r>
      <w:r w:rsidR="009B2A2F">
        <w:t>.1.1. Overview</w:t>
      </w:r>
      <w:bookmarkEnd w:id="14"/>
      <w:bookmarkEnd w:id="15"/>
      <w:r w:rsidR="009B2A2F">
        <w:t xml:space="preserve"> </w:t>
      </w:r>
    </w:p>
    <w:p w14:paraId="45E28B65" w14:textId="0F8A9B4A" w:rsidR="00EB0C58" w:rsidRPr="00EB0C58" w:rsidRDefault="00EB0C58" w:rsidP="00EB0C58">
      <w:r>
        <w:t xml:space="preserve">All operations of </w:t>
      </w:r>
      <w:proofErr w:type="spellStart"/>
      <w:r>
        <w:t>SafePurge</w:t>
      </w:r>
      <w:proofErr w:type="spellEnd"/>
      <w:r>
        <w:t xml:space="preserve"> are performed under a single component, the </w:t>
      </w:r>
      <w:proofErr w:type="spellStart"/>
      <w:r>
        <w:t>macOS</w:t>
      </w:r>
      <w:proofErr w:type="spellEnd"/>
      <w:r>
        <w:t xml:space="preserve"> Swift application</w:t>
      </w:r>
      <w:r w:rsidR="00703F96">
        <w:t>.</w:t>
      </w:r>
    </w:p>
    <w:p w14:paraId="06FEA729" w14:textId="12204CA1" w:rsidR="009B2A2F" w:rsidRDefault="00853280" w:rsidP="009B2A2F">
      <w:pPr>
        <w:pStyle w:val="Heading3"/>
      </w:pPr>
      <w:bookmarkStart w:id="16" w:name="_Toc523687482"/>
      <w:bookmarkStart w:id="17" w:name="_Toc529572054"/>
      <w:r>
        <w:t>5</w:t>
      </w:r>
      <w:r w:rsidR="009B2A2F">
        <w:t>.1.2. Features</w:t>
      </w:r>
      <w:bookmarkEnd w:id="16"/>
      <w:bookmarkEnd w:id="17"/>
    </w:p>
    <w:p w14:paraId="115DEEEF" w14:textId="4750B92A" w:rsidR="00C52B0A" w:rsidRDefault="00C52B0A" w:rsidP="009B2A2F">
      <w:pPr>
        <w:pStyle w:val="Heading4"/>
        <w:rPr>
          <w:b w:val="0"/>
        </w:rPr>
      </w:pPr>
      <w:bookmarkStart w:id="18" w:name="_Toc529572055"/>
      <w:r>
        <w:rPr>
          <w:b w:val="0"/>
        </w:rPr>
        <w:t>5</w:t>
      </w:r>
      <w:r w:rsidRPr="004937A6">
        <w:rPr>
          <w:b w:val="0"/>
        </w:rPr>
        <w:t xml:space="preserve">.1.2.1. </w:t>
      </w:r>
      <w:r w:rsidR="003D547C">
        <w:rPr>
          <w:b w:val="0"/>
        </w:rPr>
        <w:t>Preferences</w:t>
      </w:r>
      <w:bookmarkEnd w:id="18"/>
    </w:p>
    <w:p w14:paraId="083A8017" w14:textId="6476B9E7" w:rsidR="003D547C" w:rsidRDefault="003D547C" w:rsidP="003D547C">
      <w:r>
        <w:t>Preferences is a graphical way to configure the settings for the application.  Under these settings, the user can also add filters used by the application to restrict which files will be removed.</w:t>
      </w:r>
    </w:p>
    <w:p w14:paraId="7EDC4CAE" w14:textId="37273916" w:rsidR="003D547C" w:rsidRDefault="003D547C" w:rsidP="003D547C">
      <w:pPr>
        <w:pStyle w:val="Heading4"/>
        <w:rPr>
          <w:b w:val="0"/>
        </w:rPr>
      </w:pPr>
      <w:bookmarkStart w:id="19" w:name="_Toc529572056"/>
      <w:r>
        <w:rPr>
          <w:b w:val="0"/>
        </w:rPr>
        <w:t>5.1.2.2.</w:t>
      </w:r>
      <w:r w:rsidR="00095C98">
        <w:rPr>
          <w:b w:val="0"/>
        </w:rPr>
        <w:t xml:space="preserve"> </w:t>
      </w:r>
      <w:r w:rsidR="00726426">
        <w:rPr>
          <w:b w:val="0"/>
        </w:rPr>
        <w:t>Purge</w:t>
      </w:r>
      <w:bookmarkEnd w:id="19"/>
      <w:r w:rsidR="00726426">
        <w:rPr>
          <w:b w:val="0"/>
        </w:rPr>
        <w:t xml:space="preserve"> </w:t>
      </w:r>
    </w:p>
    <w:p w14:paraId="4329D6EE" w14:textId="3CC77FAE" w:rsidR="00726426" w:rsidRPr="00726426" w:rsidRDefault="002F0B8D" w:rsidP="00726426">
      <w:r>
        <w:t xml:space="preserve">The purge option </w:t>
      </w:r>
      <w:r w:rsidR="00F855B8">
        <w:t xml:space="preserve">will generate a list of files to be removed, similar to the preview option; however, with this feature, the files will be fully removed.  Note that once this option is </w:t>
      </w:r>
      <w:proofErr w:type="gramStart"/>
      <w:r w:rsidR="00F855B8">
        <w:t>ran</w:t>
      </w:r>
      <w:proofErr w:type="gramEnd"/>
      <w:r w:rsidR="00F855B8">
        <w:t xml:space="preserve">, the files cannot be retrieved.  </w:t>
      </w:r>
      <w:r w:rsidR="00F855B8" w:rsidRPr="00032599">
        <w:rPr>
          <w:b/>
        </w:rPr>
        <w:t>If unsure of the files to be purged, please run the preview option first.</w:t>
      </w:r>
    </w:p>
    <w:p w14:paraId="725F8996" w14:textId="1FE0DDDA" w:rsidR="009B2A2F" w:rsidRDefault="00853280" w:rsidP="009B2A2F">
      <w:pPr>
        <w:pStyle w:val="Heading4"/>
        <w:rPr>
          <w:b w:val="0"/>
        </w:rPr>
      </w:pPr>
      <w:bookmarkStart w:id="20" w:name="_Toc529572057"/>
      <w:r>
        <w:rPr>
          <w:b w:val="0"/>
        </w:rPr>
        <w:t>5</w:t>
      </w:r>
      <w:r w:rsidR="00C52B0A">
        <w:rPr>
          <w:b w:val="0"/>
        </w:rPr>
        <w:t>.1.2.3</w:t>
      </w:r>
      <w:r w:rsidR="009B2A2F" w:rsidRPr="004937A6">
        <w:rPr>
          <w:b w:val="0"/>
        </w:rPr>
        <w:t xml:space="preserve">. </w:t>
      </w:r>
      <w:r w:rsidR="00C52B0A">
        <w:rPr>
          <w:b w:val="0"/>
        </w:rPr>
        <w:t>Preview</w:t>
      </w:r>
      <w:bookmarkEnd w:id="20"/>
    </w:p>
    <w:p w14:paraId="562E3A73" w14:textId="310FC963" w:rsidR="009B2A2F" w:rsidRPr="004937A6" w:rsidRDefault="0097299F" w:rsidP="00FD4E69">
      <w:r>
        <w:t xml:space="preserve">Upon load of </w:t>
      </w:r>
      <w:proofErr w:type="spellStart"/>
      <w:r>
        <w:t>SafePurge</w:t>
      </w:r>
      <w:proofErr w:type="spellEnd"/>
      <w:r>
        <w:t xml:space="preserve"> a list of possible files to be removed will be </w:t>
      </w:r>
      <w:r w:rsidR="00C52B0A">
        <w:t xml:space="preserve">display </w:t>
      </w:r>
      <w:r>
        <w:t xml:space="preserve">in order to reduce </w:t>
      </w:r>
      <w:r w:rsidR="00C52B0A">
        <w:t xml:space="preserve">the risk of removing needed files.  </w:t>
      </w:r>
      <w:r w:rsidR="003200C8">
        <w:t>The refresh option will regenerate the list keeping the user settings in mind.</w:t>
      </w:r>
    </w:p>
    <w:p w14:paraId="46852A77" w14:textId="77777777" w:rsidR="009B2A2F" w:rsidRDefault="009B2A2F" w:rsidP="009B2A2F"/>
    <w:p w14:paraId="7DBAE527" w14:textId="77777777" w:rsidR="009B2A2F" w:rsidRDefault="009B2A2F" w:rsidP="009B2A2F"/>
    <w:p w14:paraId="05F605C7" w14:textId="77777777" w:rsidR="009B2A2F" w:rsidRDefault="009B2A2F" w:rsidP="009B2A2F">
      <w:pPr>
        <w:sectPr w:rsidR="009B2A2F" w:rsidSect="00954DB5"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485977" w14:textId="1D48141B" w:rsidR="009B2A2F" w:rsidRDefault="002D14EE" w:rsidP="009B2A2F">
      <w:pPr>
        <w:pStyle w:val="Heading1"/>
      </w:pPr>
      <w:bookmarkStart w:id="21" w:name="_Toc523687487"/>
      <w:bookmarkStart w:id="22" w:name="_Toc529572058"/>
      <w:r>
        <w:lastRenderedPageBreak/>
        <w:t>6</w:t>
      </w:r>
      <w:r w:rsidR="009B2A2F">
        <w:t>. Design</w:t>
      </w:r>
      <w:bookmarkEnd w:id="21"/>
      <w:bookmarkEnd w:id="22"/>
    </w:p>
    <w:p w14:paraId="549D1095" w14:textId="0F35DE6D" w:rsidR="009B2A2F" w:rsidRDefault="002D14EE" w:rsidP="009B2A2F">
      <w:pPr>
        <w:pStyle w:val="Heading2"/>
      </w:pPr>
      <w:bookmarkStart w:id="23" w:name="_Toc523687488"/>
      <w:bookmarkStart w:id="24" w:name="_Toc529572059"/>
      <w:r>
        <w:t>6</w:t>
      </w:r>
      <w:r w:rsidR="009B2A2F">
        <w:t>.1. UML Class Diagram</w:t>
      </w:r>
      <w:bookmarkEnd w:id="23"/>
      <w:bookmarkEnd w:id="24"/>
    </w:p>
    <w:p w14:paraId="2892029E" w14:textId="77777777" w:rsidR="009B2A2F" w:rsidRDefault="009B2A2F" w:rsidP="009B2A2F"/>
    <w:p w14:paraId="047B1CC0" w14:textId="77777777" w:rsidR="009B2A2F" w:rsidRDefault="009B2A2F" w:rsidP="009B2A2F">
      <w:pPr>
        <w:pStyle w:val="Caption"/>
      </w:pPr>
      <w:bookmarkStart w:id="25" w:name="_Toc523687498"/>
      <w:r>
        <w:t xml:space="preserve">Figure </w:t>
      </w:r>
      <w:fldSimple w:instr=" SEQ Figure \* ARABIC ">
        <w:r w:rsidR="00F85EE6">
          <w:rPr>
            <w:noProof/>
          </w:rPr>
          <w:t>1</w:t>
        </w:r>
      </w:fldSimple>
      <w:r>
        <w:t>: Class Diagram</w:t>
      </w:r>
      <w:bookmarkEnd w:id="25"/>
    </w:p>
    <w:p w14:paraId="020AB1D1" w14:textId="77777777" w:rsidR="009B2A2F" w:rsidRPr="00821D06" w:rsidRDefault="009B2A2F" w:rsidP="009B2A2F">
      <w:pPr>
        <w:sectPr w:rsidR="009B2A2F" w:rsidRPr="00821D06" w:rsidSect="00954DB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545E03" w14:textId="1AB90DDF" w:rsidR="009B2A2F" w:rsidRDefault="002D14EE" w:rsidP="009B2A2F">
      <w:pPr>
        <w:pStyle w:val="Heading2"/>
      </w:pPr>
      <w:bookmarkStart w:id="26" w:name="_Toc523687489"/>
      <w:bookmarkStart w:id="27" w:name="_Toc529572060"/>
      <w:r>
        <w:lastRenderedPageBreak/>
        <w:t>6</w:t>
      </w:r>
      <w:r w:rsidR="009B2A2F">
        <w:t>.2. UML Sequence Diagram</w:t>
      </w:r>
      <w:bookmarkEnd w:id="26"/>
      <w:bookmarkEnd w:id="27"/>
    </w:p>
    <w:p w14:paraId="12A7970D" w14:textId="77777777" w:rsidR="009B2A2F" w:rsidRDefault="009B2A2F" w:rsidP="009B2A2F">
      <w:pPr>
        <w:keepNext/>
      </w:pPr>
    </w:p>
    <w:p w14:paraId="425A7ECD" w14:textId="77777777" w:rsidR="009B2A2F" w:rsidRDefault="009B2A2F" w:rsidP="009B2A2F">
      <w:pPr>
        <w:pStyle w:val="Caption"/>
      </w:pPr>
      <w:bookmarkStart w:id="28" w:name="_Toc523687499"/>
      <w:r>
        <w:t xml:space="preserve">Figure </w:t>
      </w:r>
      <w:fldSimple w:instr=" SEQ Figure \* ARABIC ">
        <w:r w:rsidR="00F85EE6">
          <w:rPr>
            <w:noProof/>
          </w:rPr>
          <w:t>2</w:t>
        </w:r>
      </w:fldSimple>
      <w:r>
        <w:t>: Sequence Diagram</w:t>
      </w:r>
      <w:bookmarkEnd w:id="28"/>
    </w:p>
    <w:p w14:paraId="24BF5757" w14:textId="77777777" w:rsidR="009B2A2F" w:rsidRDefault="009B2A2F" w:rsidP="009B2A2F">
      <w:pPr>
        <w:sectPr w:rsidR="009B2A2F" w:rsidSect="00954DB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86686A" w14:textId="233B056D" w:rsidR="009B2A2F" w:rsidRDefault="002D14EE" w:rsidP="009B2A2F">
      <w:pPr>
        <w:pStyle w:val="Heading1"/>
      </w:pPr>
      <w:bookmarkStart w:id="29" w:name="_Toc523687490"/>
      <w:bookmarkStart w:id="30" w:name="_Toc529572061"/>
      <w:r>
        <w:lastRenderedPageBreak/>
        <w:t>7</w:t>
      </w:r>
      <w:r w:rsidR="009B2A2F">
        <w:t>. Parameters and Configuration</w:t>
      </w:r>
      <w:bookmarkEnd w:id="29"/>
      <w:bookmarkEnd w:id="30"/>
    </w:p>
    <w:p w14:paraId="4E60931B" w14:textId="0DC867D1" w:rsidR="009B2A2F" w:rsidRDefault="00860EF6" w:rsidP="009B2A2F">
      <w:pPr>
        <w:pStyle w:val="Heading2"/>
      </w:pPr>
      <w:bookmarkStart w:id="31" w:name="_Toc523687491"/>
      <w:bookmarkStart w:id="32" w:name="_Toc529572062"/>
      <w:r>
        <w:t>7</w:t>
      </w:r>
      <w:r w:rsidR="009B2A2F">
        <w:t>.1 Parameters</w:t>
      </w:r>
      <w:bookmarkEnd w:id="31"/>
      <w:bookmarkEnd w:id="32"/>
      <w:r w:rsidR="009B2A2F">
        <w:t xml:space="preserve">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80"/>
        <w:gridCol w:w="4788"/>
      </w:tblGrid>
      <w:tr w:rsidR="009B2A2F" w14:paraId="108A1149" w14:textId="77777777" w:rsidTr="00FB0763">
        <w:tc>
          <w:tcPr>
            <w:tcW w:w="4680" w:type="dxa"/>
          </w:tcPr>
          <w:p w14:paraId="69F86286" w14:textId="77777777" w:rsidR="009B2A2F" w:rsidRPr="00FF2995" w:rsidRDefault="009B2A2F" w:rsidP="00FB0763">
            <w:pPr>
              <w:rPr>
                <w:b/>
              </w:rPr>
            </w:pPr>
            <w:r>
              <w:rPr>
                <w:b/>
              </w:rPr>
              <w:t xml:space="preserve">Parameter </w:t>
            </w:r>
          </w:p>
        </w:tc>
        <w:tc>
          <w:tcPr>
            <w:tcW w:w="4788" w:type="dxa"/>
          </w:tcPr>
          <w:p w14:paraId="78E8A836" w14:textId="77777777" w:rsidR="009B2A2F" w:rsidRPr="00FF2995" w:rsidRDefault="009B2A2F" w:rsidP="00FB0763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B2A2F" w14:paraId="12438D42" w14:textId="77777777" w:rsidTr="00FB0763">
        <w:tc>
          <w:tcPr>
            <w:tcW w:w="4680" w:type="dxa"/>
          </w:tcPr>
          <w:p w14:paraId="1BC5E621" w14:textId="77777777" w:rsidR="009B2A2F" w:rsidRDefault="009B2A2F" w:rsidP="00FB0763"/>
        </w:tc>
        <w:tc>
          <w:tcPr>
            <w:tcW w:w="4788" w:type="dxa"/>
          </w:tcPr>
          <w:p w14:paraId="121A33D7" w14:textId="77777777" w:rsidR="009B2A2F" w:rsidRDefault="009B2A2F" w:rsidP="00FB0763"/>
        </w:tc>
      </w:tr>
      <w:tr w:rsidR="009B2A2F" w14:paraId="65F168B1" w14:textId="77777777" w:rsidTr="00FB0763">
        <w:tc>
          <w:tcPr>
            <w:tcW w:w="4680" w:type="dxa"/>
          </w:tcPr>
          <w:p w14:paraId="448EE1C3" w14:textId="77777777" w:rsidR="009B2A2F" w:rsidRDefault="009B2A2F" w:rsidP="00FB0763"/>
        </w:tc>
        <w:tc>
          <w:tcPr>
            <w:tcW w:w="4788" w:type="dxa"/>
          </w:tcPr>
          <w:p w14:paraId="3877C5F0" w14:textId="77777777" w:rsidR="009B2A2F" w:rsidRDefault="009B2A2F" w:rsidP="00FB0763"/>
        </w:tc>
      </w:tr>
      <w:tr w:rsidR="009B2A2F" w14:paraId="2DC67FEF" w14:textId="77777777" w:rsidTr="00FB0763">
        <w:trPr>
          <w:trHeight w:val="215"/>
        </w:trPr>
        <w:tc>
          <w:tcPr>
            <w:tcW w:w="4680" w:type="dxa"/>
          </w:tcPr>
          <w:p w14:paraId="794A4CB4" w14:textId="77777777" w:rsidR="009B2A2F" w:rsidRDefault="009B2A2F" w:rsidP="00FB0763"/>
        </w:tc>
        <w:tc>
          <w:tcPr>
            <w:tcW w:w="4788" w:type="dxa"/>
          </w:tcPr>
          <w:p w14:paraId="326D7FA4" w14:textId="77777777" w:rsidR="009B2A2F" w:rsidRDefault="009B2A2F" w:rsidP="00FB0763"/>
        </w:tc>
      </w:tr>
    </w:tbl>
    <w:p w14:paraId="3326C6FF" w14:textId="77777777" w:rsidR="009B2A2F" w:rsidRDefault="009B2A2F" w:rsidP="009B2A2F"/>
    <w:p w14:paraId="71ACEFF0" w14:textId="2407DC66" w:rsidR="009B2A2F" w:rsidRDefault="00860EF6" w:rsidP="009B2A2F">
      <w:pPr>
        <w:pStyle w:val="Heading2"/>
      </w:pPr>
      <w:bookmarkStart w:id="33" w:name="_Toc523687492"/>
      <w:bookmarkStart w:id="34" w:name="_Toc529572063"/>
      <w:r>
        <w:t>7</w:t>
      </w:r>
      <w:r w:rsidR="009B2A2F">
        <w:t>.2 Configuration</w:t>
      </w:r>
      <w:bookmarkEnd w:id="33"/>
      <w:bookmarkEnd w:id="34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50"/>
        <w:gridCol w:w="2700"/>
        <w:gridCol w:w="1890"/>
        <w:gridCol w:w="1800"/>
        <w:gridCol w:w="828"/>
      </w:tblGrid>
      <w:tr w:rsidR="009B2A2F" w14:paraId="58B03820" w14:textId="77777777" w:rsidTr="00FB0763">
        <w:tc>
          <w:tcPr>
            <w:tcW w:w="2250" w:type="dxa"/>
          </w:tcPr>
          <w:p w14:paraId="127DB916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700" w:type="dxa"/>
          </w:tcPr>
          <w:p w14:paraId="7C322DDF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890" w:type="dxa"/>
          </w:tcPr>
          <w:p w14:paraId="2C16BCA6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Possible Values</w:t>
            </w:r>
          </w:p>
        </w:tc>
        <w:tc>
          <w:tcPr>
            <w:tcW w:w="1800" w:type="dxa"/>
          </w:tcPr>
          <w:p w14:paraId="7F4FF0DC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828" w:type="dxa"/>
          </w:tcPr>
          <w:p w14:paraId="38D82FD8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Public</w:t>
            </w:r>
          </w:p>
        </w:tc>
      </w:tr>
      <w:tr w:rsidR="009B2A2F" w14:paraId="14D1BBA0" w14:textId="77777777" w:rsidTr="009B0724">
        <w:trPr>
          <w:trHeight w:val="278"/>
        </w:trPr>
        <w:tc>
          <w:tcPr>
            <w:tcW w:w="2250" w:type="dxa"/>
          </w:tcPr>
          <w:p w14:paraId="7B66087A" w14:textId="30CA72D0" w:rsidR="009B2A2F" w:rsidRDefault="009B0724" w:rsidP="00FB0763">
            <w:proofErr w:type="spellStart"/>
            <w:r>
              <w:t>TraceLevel</w:t>
            </w:r>
            <w:proofErr w:type="spellEnd"/>
          </w:p>
        </w:tc>
        <w:tc>
          <w:tcPr>
            <w:tcW w:w="2700" w:type="dxa"/>
          </w:tcPr>
          <w:p w14:paraId="14601CE5" w14:textId="19D293E9" w:rsidR="009B2A2F" w:rsidRDefault="00692733" w:rsidP="00FB0763">
            <w:r w:rsidRPr="00692733">
              <w:t>Level of the tracing</w:t>
            </w:r>
          </w:p>
        </w:tc>
        <w:tc>
          <w:tcPr>
            <w:tcW w:w="1890" w:type="dxa"/>
          </w:tcPr>
          <w:p w14:paraId="4641384F" w14:textId="0450901A" w:rsidR="009B2A2F" w:rsidRDefault="00692733" w:rsidP="00FB0763">
            <w:r w:rsidRPr="00692733">
              <w:t>0,1,2,3,4,5</w:t>
            </w:r>
          </w:p>
        </w:tc>
        <w:tc>
          <w:tcPr>
            <w:tcW w:w="1800" w:type="dxa"/>
          </w:tcPr>
          <w:p w14:paraId="4F1A149A" w14:textId="21B4D584" w:rsidR="009B2A2F" w:rsidRDefault="00692733" w:rsidP="00FB0763">
            <w:r>
              <w:t>1</w:t>
            </w:r>
          </w:p>
        </w:tc>
        <w:tc>
          <w:tcPr>
            <w:tcW w:w="828" w:type="dxa"/>
          </w:tcPr>
          <w:p w14:paraId="369532FC" w14:textId="08FD03B2" w:rsidR="00692733" w:rsidRDefault="00692733" w:rsidP="00FB0763">
            <w:r>
              <w:t>1</w:t>
            </w:r>
          </w:p>
        </w:tc>
      </w:tr>
      <w:tr w:rsidR="009B2A2F" w14:paraId="250518AA" w14:textId="77777777" w:rsidTr="00FB0763">
        <w:tc>
          <w:tcPr>
            <w:tcW w:w="2250" w:type="dxa"/>
          </w:tcPr>
          <w:p w14:paraId="4D17A6F1" w14:textId="55F1B93B" w:rsidR="009B2A2F" w:rsidRDefault="006A5A48" w:rsidP="00FB0763">
            <w:proofErr w:type="spellStart"/>
            <w:r w:rsidRPr="006A5A48">
              <w:t>MininumFileSize</w:t>
            </w:r>
            <w:proofErr w:type="spellEnd"/>
          </w:p>
        </w:tc>
        <w:tc>
          <w:tcPr>
            <w:tcW w:w="2700" w:type="dxa"/>
          </w:tcPr>
          <w:p w14:paraId="1F6C3FC6" w14:textId="6E0E1E06" w:rsidR="009B2A2F" w:rsidRDefault="006A5A48" w:rsidP="00FB0763">
            <w:r w:rsidRPr="006A5A48">
              <w:t>Minimum file size for files to be removed</w:t>
            </w:r>
          </w:p>
        </w:tc>
        <w:tc>
          <w:tcPr>
            <w:tcW w:w="1890" w:type="dxa"/>
          </w:tcPr>
          <w:p w14:paraId="16D748B4" w14:textId="77777777" w:rsidR="009B2A2F" w:rsidRDefault="009B2A2F" w:rsidP="00FB0763"/>
        </w:tc>
        <w:tc>
          <w:tcPr>
            <w:tcW w:w="1800" w:type="dxa"/>
          </w:tcPr>
          <w:p w14:paraId="5C0CD697" w14:textId="2EA2B0CF" w:rsidR="009B2A2F" w:rsidRDefault="006A5A48" w:rsidP="00FB0763">
            <w:r>
              <w:t>5M</w:t>
            </w:r>
          </w:p>
        </w:tc>
        <w:tc>
          <w:tcPr>
            <w:tcW w:w="828" w:type="dxa"/>
          </w:tcPr>
          <w:p w14:paraId="73913758" w14:textId="3265CCF1" w:rsidR="009B2A2F" w:rsidRDefault="006A5A48" w:rsidP="00FB0763">
            <w:r>
              <w:t>1</w:t>
            </w:r>
          </w:p>
        </w:tc>
      </w:tr>
      <w:tr w:rsidR="006A5A48" w14:paraId="4256F8EA" w14:textId="77777777" w:rsidTr="00FB0763">
        <w:tc>
          <w:tcPr>
            <w:tcW w:w="2250" w:type="dxa"/>
          </w:tcPr>
          <w:p w14:paraId="61E95BE5" w14:textId="3840E72E" w:rsidR="006A5A48" w:rsidRPr="006A5A48" w:rsidRDefault="001A440C" w:rsidP="00FB0763">
            <w:proofErr w:type="spellStart"/>
            <w:r w:rsidRPr="001A440C">
              <w:t>IncludedBasePaths</w:t>
            </w:r>
            <w:proofErr w:type="spellEnd"/>
          </w:p>
        </w:tc>
        <w:tc>
          <w:tcPr>
            <w:tcW w:w="2700" w:type="dxa"/>
          </w:tcPr>
          <w:p w14:paraId="50775561" w14:textId="053CBCAB" w:rsidR="006A5A48" w:rsidRPr="006A5A48" w:rsidRDefault="001A440C" w:rsidP="00FB0763">
            <w:r w:rsidRPr="001A440C">
              <w:t>Base directories to include</w:t>
            </w:r>
          </w:p>
        </w:tc>
        <w:tc>
          <w:tcPr>
            <w:tcW w:w="1890" w:type="dxa"/>
          </w:tcPr>
          <w:p w14:paraId="0D134761" w14:textId="77777777" w:rsidR="006A5A48" w:rsidRDefault="006A5A48" w:rsidP="00FB0763"/>
        </w:tc>
        <w:tc>
          <w:tcPr>
            <w:tcW w:w="1800" w:type="dxa"/>
          </w:tcPr>
          <w:p w14:paraId="37A5FF3F" w14:textId="77777777" w:rsidR="006A5A48" w:rsidRDefault="006A5A48" w:rsidP="00FB0763"/>
        </w:tc>
        <w:tc>
          <w:tcPr>
            <w:tcW w:w="828" w:type="dxa"/>
          </w:tcPr>
          <w:p w14:paraId="763DF7C3" w14:textId="061E9E8D" w:rsidR="006A5A48" w:rsidRDefault="001A440C" w:rsidP="00FB0763">
            <w:r>
              <w:t>1</w:t>
            </w:r>
          </w:p>
        </w:tc>
      </w:tr>
      <w:tr w:rsidR="001A440C" w14:paraId="1A32A432" w14:textId="77777777" w:rsidTr="00FB0763">
        <w:tc>
          <w:tcPr>
            <w:tcW w:w="2250" w:type="dxa"/>
          </w:tcPr>
          <w:p w14:paraId="41D76C06" w14:textId="36D54FDE" w:rsidR="001A440C" w:rsidRPr="001A440C" w:rsidRDefault="001A440C" w:rsidP="00FB0763">
            <w:proofErr w:type="spellStart"/>
            <w:r w:rsidRPr="001A440C">
              <w:t>ExcludedBasePaths</w:t>
            </w:r>
            <w:proofErr w:type="spellEnd"/>
          </w:p>
        </w:tc>
        <w:tc>
          <w:tcPr>
            <w:tcW w:w="2700" w:type="dxa"/>
          </w:tcPr>
          <w:p w14:paraId="0058070A" w14:textId="7B121495" w:rsidR="001A440C" w:rsidRPr="001A440C" w:rsidRDefault="001A440C" w:rsidP="00FB0763">
            <w:r w:rsidRPr="001A440C">
              <w:t>Base directories to exclude</w:t>
            </w:r>
          </w:p>
        </w:tc>
        <w:tc>
          <w:tcPr>
            <w:tcW w:w="1890" w:type="dxa"/>
          </w:tcPr>
          <w:p w14:paraId="4C12AA7A" w14:textId="77777777" w:rsidR="001A440C" w:rsidRDefault="001A440C" w:rsidP="00FB0763"/>
        </w:tc>
        <w:tc>
          <w:tcPr>
            <w:tcW w:w="1800" w:type="dxa"/>
          </w:tcPr>
          <w:p w14:paraId="0322EBBC" w14:textId="77777777" w:rsidR="001A440C" w:rsidRDefault="001A440C" w:rsidP="00FB0763"/>
        </w:tc>
        <w:tc>
          <w:tcPr>
            <w:tcW w:w="828" w:type="dxa"/>
          </w:tcPr>
          <w:p w14:paraId="6DBA2BE3" w14:textId="7FAC916F" w:rsidR="001A440C" w:rsidRDefault="001A440C" w:rsidP="00FB0763">
            <w:r>
              <w:t>0</w:t>
            </w:r>
          </w:p>
        </w:tc>
      </w:tr>
      <w:tr w:rsidR="00542D2B" w14:paraId="184220A4" w14:textId="77777777" w:rsidTr="00FB0763">
        <w:tc>
          <w:tcPr>
            <w:tcW w:w="2250" w:type="dxa"/>
          </w:tcPr>
          <w:p w14:paraId="528D4E1F" w14:textId="3BEAE196" w:rsidR="00542D2B" w:rsidRPr="001A440C" w:rsidRDefault="00542D2B" w:rsidP="00FB0763">
            <w:proofErr w:type="spellStart"/>
            <w:r>
              <w:t>PurgeEmptyFolders</w:t>
            </w:r>
            <w:proofErr w:type="spellEnd"/>
          </w:p>
        </w:tc>
        <w:tc>
          <w:tcPr>
            <w:tcW w:w="2700" w:type="dxa"/>
          </w:tcPr>
          <w:p w14:paraId="11FAD8B3" w14:textId="3CDCFF33" w:rsidR="00542D2B" w:rsidRPr="001A440C" w:rsidRDefault="00542D2B" w:rsidP="00FB0763">
            <w:r>
              <w:t>Remove empty directories</w:t>
            </w:r>
          </w:p>
        </w:tc>
        <w:tc>
          <w:tcPr>
            <w:tcW w:w="1890" w:type="dxa"/>
          </w:tcPr>
          <w:p w14:paraId="5F5811E8" w14:textId="05371ADA" w:rsidR="00542D2B" w:rsidRDefault="00542D2B" w:rsidP="00FB0763">
            <w:r>
              <w:t>0,1</w:t>
            </w:r>
          </w:p>
        </w:tc>
        <w:tc>
          <w:tcPr>
            <w:tcW w:w="1800" w:type="dxa"/>
          </w:tcPr>
          <w:p w14:paraId="50B3EB0A" w14:textId="2E0DD013" w:rsidR="00542D2B" w:rsidRDefault="00542D2B" w:rsidP="00FB0763">
            <w:r>
              <w:t>1</w:t>
            </w:r>
          </w:p>
        </w:tc>
        <w:tc>
          <w:tcPr>
            <w:tcW w:w="828" w:type="dxa"/>
          </w:tcPr>
          <w:p w14:paraId="214CBED8" w14:textId="7ADA2D56" w:rsidR="00542D2B" w:rsidRDefault="00542D2B" w:rsidP="00FB0763">
            <w:r>
              <w:t>0</w:t>
            </w:r>
          </w:p>
        </w:tc>
      </w:tr>
      <w:tr w:rsidR="00542D2B" w14:paraId="37C57215" w14:textId="77777777" w:rsidTr="00FB0763">
        <w:tc>
          <w:tcPr>
            <w:tcW w:w="2250" w:type="dxa"/>
          </w:tcPr>
          <w:p w14:paraId="0AE9CC3B" w14:textId="2CB65431" w:rsidR="00542D2B" w:rsidRDefault="00542D2B" w:rsidP="00FB0763">
            <w:proofErr w:type="spellStart"/>
            <w:r>
              <w:t>PurgeEmptyFiles</w:t>
            </w:r>
            <w:proofErr w:type="spellEnd"/>
          </w:p>
        </w:tc>
        <w:tc>
          <w:tcPr>
            <w:tcW w:w="2700" w:type="dxa"/>
          </w:tcPr>
          <w:p w14:paraId="464CA03E" w14:textId="69C896FE" w:rsidR="00542D2B" w:rsidRDefault="00542D2B" w:rsidP="00FB0763">
            <w:r>
              <w:t>Remove zero byte files</w:t>
            </w:r>
          </w:p>
        </w:tc>
        <w:tc>
          <w:tcPr>
            <w:tcW w:w="1890" w:type="dxa"/>
          </w:tcPr>
          <w:p w14:paraId="04AC35D5" w14:textId="4F557B25" w:rsidR="00542D2B" w:rsidRDefault="00542D2B" w:rsidP="00FB0763">
            <w:r>
              <w:t>0,1</w:t>
            </w:r>
          </w:p>
        </w:tc>
        <w:tc>
          <w:tcPr>
            <w:tcW w:w="1800" w:type="dxa"/>
          </w:tcPr>
          <w:p w14:paraId="5D99CE8B" w14:textId="1D62115C" w:rsidR="00542D2B" w:rsidRDefault="00542D2B" w:rsidP="00FB0763">
            <w:r>
              <w:t>1</w:t>
            </w:r>
          </w:p>
        </w:tc>
        <w:tc>
          <w:tcPr>
            <w:tcW w:w="828" w:type="dxa"/>
          </w:tcPr>
          <w:p w14:paraId="7095A41A" w14:textId="5640C4DF" w:rsidR="00542D2B" w:rsidRDefault="00542D2B" w:rsidP="00FB0763">
            <w:r>
              <w:t>0</w:t>
            </w:r>
          </w:p>
        </w:tc>
      </w:tr>
      <w:tr w:rsidR="00C44F6A" w14:paraId="702F7805" w14:textId="77777777" w:rsidTr="00FB0763">
        <w:tc>
          <w:tcPr>
            <w:tcW w:w="2250" w:type="dxa"/>
          </w:tcPr>
          <w:p w14:paraId="4657D51A" w14:textId="0B6F228F" w:rsidR="00C44F6A" w:rsidRDefault="0078041D" w:rsidP="00FB0763">
            <w:proofErr w:type="spellStart"/>
            <w:r w:rsidRPr="0078041D">
              <w:t>RetentionPeriod</w:t>
            </w:r>
            <w:proofErr w:type="spellEnd"/>
          </w:p>
        </w:tc>
        <w:tc>
          <w:tcPr>
            <w:tcW w:w="2700" w:type="dxa"/>
          </w:tcPr>
          <w:p w14:paraId="32972528" w14:textId="418D6D44" w:rsidR="00C44F6A" w:rsidRDefault="0078041D" w:rsidP="00FB0763">
            <w:r>
              <w:t>Number of days to keep backups and archives</w:t>
            </w:r>
          </w:p>
        </w:tc>
        <w:tc>
          <w:tcPr>
            <w:tcW w:w="1890" w:type="dxa"/>
          </w:tcPr>
          <w:p w14:paraId="6B7939C8" w14:textId="77777777" w:rsidR="00C44F6A" w:rsidRDefault="00C44F6A" w:rsidP="00FB0763"/>
        </w:tc>
        <w:tc>
          <w:tcPr>
            <w:tcW w:w="1800" w:type="dxa"/>
          </w:tcPr>
          <w:p w14:paraId="24AAAE16" w14:textId="69A58EB6" w:rsidR="00C44F6A" w:rsidRDefault="0078041D" w:rsidP="00FB0763">
            <w:r>
              <w:t>30</w:t>
            </w:r>
          </w:p>
        </w:tc>
        <w:tc>
          <w:tcPr>
            <w:tcW w:w="828" w:type="dxa"/>
          </w:tcPr>
          <w:p w14:paraId="42E5425B" w14:textId="0F60C120" w:rsidR="00C44F6A" w:rsidRDefault="0078041D" w:rsidP="00FB0763">
            <w:r>
              <w:t>1</w:t>
            </w:r>
          </w:p>
        </w:tc>
      </w:tr>
    </w:tbl>
    <w:p w14:paraId="4F900899" w14:textId="4BDD10CC" w:rsidR="009B2A2F" w:rsidRPr="00693D5F" w:rsidRDefault="009B2A2F" w:rsidP="009B2A2F"/>
    <w:p w14:paraId="63A6C36D" w14:textId="77777777" w:rsidR="009B2A2F" w:rsidRPr="00EA4210" w:rsidRDefault="009B2A2F" w:rsidP="009B2A2F"/>
    <w:p w14:paraId="0FA41161" w14:textId="77777777" w:rsidR="009B2A2F" w:rsidRPr="00EA4210" w:rsidRDefault="009B2A2F" w:rsidP="009B2A2F"/>
    <w:p w14:paraId="243B757B" w14:textId="77777777" w:rsidR="009B2A2F" w:rsidRPr="0048225C" w:rsidRDefault="009B2A2F" w:rsidP="009B2A2F">
      <w:pPr>
        <w:sectPr w:rsidR="009B2A2F" w:rsidRPr="0048225C" w:rsidSect="00954DB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35" w:name="_Toc529572064" w:displacedByCustomXml="next"/>
    <w:bookmarkStart w:id="36" w:name="_Toc5236874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41485103"/>
        <w:docPartObj>
          <w:docPartGallery w:val="Bibliographies"/>
          <w:docPartUnique/>
        </w:docPartObj>
      </w:sdtPr>
      <w:sdtEndPr/>
      <w:sdtContent>
        <w:p w14:paraId="1816AEDA" w14:textId="77777777" w:rsidR="009B2A2F" w:rsidRDefault="009B2A2F" w:rsidP="009B2A2F">
          <w:pPr>
            <w:pStyle w:val="Heading1"/>
          </w:pPr>
          <w:r>
            <w:t>Bibliography</w:t>
          </w:r>
          <w:bookmarkEnd w:id="36"/>
          <w:bookmarkEnd w:id="35"/>
        </w:p>
        <w:sdt>
          <w:sdtPr>
            <w:id w:val="111145805"/>
            <w:bibliography/>
          </w:sdtPr>
          <w:sdtEndPr/>
          <w:sdtContent>
            <w:p w14:paraId="38FB76D4" w14:textId="77777777" w:rsidR="00F96613" w:rsidRDefault="009B2A2F" w:rsidP="00F96613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96613">
                <w:rPr>
                  <w:noProof/>
                </w:rPr>
                <w:t xml:space="preserve">Kuziv, I. (n.d). </w:t>
              </w:r>
              <w:r w:rsidR="00F96613">
                <w:rPr>
                  <w:i/>
                  <w:iCs/>
                  <w:noProof/>
                </w:rPr>
                <w:t>Your Startup Disk is Full on Mac OS - How to Fix It</w:t>
              </w:r>
              <w:r w:rsidR="00F96613">
                <w:rPr>
                  <w:noProof/>
                </w:rPr>
                <w:t>. Retrieved 11 04, 2018, from MacPaw web site: https://macpaw.com/how-to/startup-disk-full-on-mac-os-x</w:t>
              </w:r>
            </w:p>
            <w:p w14:paraId="393E9964" w14:textId="77777777" w:rsidR="009B2A2F" w:rsidRDefault="009B2A2F" w:rsidP="00F9661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18F7403" w14:textId="77777777" w:rsidR="009B2A2F" w:rsidRDefault="009B2A2F" w:rsidP="009B2A2F">
      <w:pPr>
        <w:sectPr w:rsidR="009B2A2F" w:rsidSect="00954DB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625308" w14:textId="77777777" w:rsidR="009B2A2F" w:rsidRDefault="009B2A2F" w:rsidP="009B2A2F">
      <w:pPr>
        <w:pStyle w:val="Heading1"/>
      </w:pPr>
      <w:bookmarkStart w:id="37" w:name="_Toc523687494"/>
      <w:bookmarkStart w:id="38" w:name="_Toc529572065"/>
      <w:r>
        <w:lastRenderedPageBreak/>
        <w:t>Appendices</w:t>
      </w:r>
      <w:bookmarkEnd w:id="37"/>
      <w:bookmarkEnd w:id="38"/>
      <w:r>
        <w:t xml:space="preserve"> </w:t>
      </w:r>
    </w:p>
    <w:p w14:paraId="42183FBC" w14:textId="77777777" w:rsidR="009B2A2F" w:rsidRDefault="009B2A2F" w:rsidP="009B2A2F">
      <w:pPr>
        <w:pStyle w:val="Heading2"/>
      </w:pPr>
      <w:bookmarkStart w:id="39" w:name="_Toc523687497"/>
      <w:bookmarkStart w:id="40" w:name="_Toc529572066"/>
      <w:r>
        <w:t>Appendix A – Trace levels</w:t>
      </w:r>
      <w:bookmarkEnd w:id="39"/>
      <w:bookmarkEnd w:id="40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80"/>
        <w:gridCol w:w="4788"/>
      </w:tblGrid>
      <w:tr w:rsidR="009B2A2F" w14:paraId="333296C6" w14:textId="77777777" w:rsidTr="009B2A2F">
        <w:tc>
          <w:tcPr>
            <w:tcW w:w="4680" w:type="dxa"/>
          </w:tcPr>
          <w:p w14:paraId="3751E35E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Level</w:t>
            </w:r>
          </w:p>
        </w:tc>
        <w:tc>
          <w:tcPr>
            <w:tcW w:w="4788" w:type="dxa"/>
          </w:tcPr>
          <w:p w14:paraId="5B8C5F58" w14:textId="77777777" w:rsidR="009B2A2F" w:rsidRPr="00A92AFC" w:rsidRDefault="009B2A2F" w:rsidP="00FB0763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B2A2F" w14:paraId="4D6E5E9C" w14:textId="77777777" w:rsidTr="009B2A2F">
        <w:tc>
          <w:tcPr>
            <w:tcW w:w="4680" w:type="dxa"/>
          </w:tcPr>
          <w:p w14:paraId="36CF01AC" w14:textId="77777777" w:rsidR="009B2A2F" w:rsidRDefault="009B2A2F" w:rsidP="00FB0763">
            <w:r>
              <w:t>0</w:t>
            </w:r>
          </w:p>
        </w:tc>
        <w:tc>
          <w:tcPr>
            <w:tcW w:w="4788" w:type="dxa"/>
          </w:tcPr>
          <w:p w14:paraId="3E7FF1DC" w14:textId="77777777" w:rsidR="009B2A2F" w:rsidRDefault="009B2A2F" w:rsidP="00FB0763">
            <w:r>
              <w:t>None</w:t>
            </w:r>
          </w:p>
        </w:tc>
      </w:tr>
      <w:tr w:rsidR="009B2A2F" w14:paraId="4B7DCD01" w14:textId="77777777" w:rsidTr="009B2A2F">
        <w:tc>
          <w:tcPr>
            <w:tcW w:w="4680" w:type="dxa"/>
          </w:tcPr>
          <w:p w14:paraId="1E3070C6" w14:textId="77777777" w:rsidR="009B2A2F" w:rsidRDefault="009B2A2F" w:rsidP="00FB0763">
            <w:r>
              <w:t>1</w:t>
            </w:r>
          </w:p>
        </w:tc>
        <w:tc>
          <w:tcPr>
            <w:tcW w:w="4788" w:type="dxa"/>
          </w:tcPr>
          <w:p w14:paraId="43631733" w14:textId="77777777" w:rsidR="009B2A2F" w:rsidRDefault="009B2A2F" w:rsidP="00FB0763">
            <w:r>
              <w:t>Error</w:t>
            </w:r>
          </w:p>
        </w:tc>
      </w:tr>
      <w:tr w:rsidR="009B2A2F" w14:paraId="11BE38FC" w14:textId="77777777" w:rsidTr="009B2A2F">
        <w:tc>
          <w:tcPr>
            <w:tcW w:w="4680" w:type="dxa"/>
          </w:tcPr>
          <w:p w14:paraId="342E7229" w14:textId="77777777" w:rsidR="009B2A2F" w:rsidRDefault="009B2A2F" w:rsidP="00FB0763">
            <w:r>
              <w:t>2</w:t>
            </w:r>
          </w:p>
        </w:tc>
        <w:tc>
          <w:tcPr>
            <w:tcW w:w="4788" w:type="dxa"/>
          </w:tcPr>
          <w:p w14:paraId="74DE5DB7" w14:textId="77777777" w:rsidR="009B2A2F" w:rsidRDefault="009B2A2F" w:rsidP="00FB0763">
            <w:r>
              <w:t>Warning</w:t>
            </w:r>
          </w:p>
        </w:tc>
      </w:tr>
      <w:tr w:rsidR="009B2A2F" w14:paraId="3B7632D5" w14:textId="77777777" w:rsidTr="009B2A2F">
        <w:tc>
          <w:tcPr>
            <w:tcW w:w="4680" w:type="dxa"/>
          </w:tcPr>
          <w:p w14:paraId="499CC6A1" w14:textId="77777777" w:rsidR="009B2A2F" w:rsidRDefault="009B2A2F" w:rsidP="00FB0763">
            <w:r>
              <w:t>3</w:t>
            </w:r>
          </w:p>
        </w:tc>
        <w:tc>
          <w:tcPr>
            <w:tcW w:w="4788" w:type="dxa"/>
          </w:tcPr>
          <w:p w14:paraId="1E7CF957" w14:textId="77777777" w:rsidR="009B2A2F" w:rsidRDefault="009B2A2F" w:rsidP="00FB0763">
            <w:r>
              <w:t>Information</w:t>
            </w:r>
          </w:p>
        </w:tc>
      </w:tr>
      <w:tr w:rsidR="009B2A2F" w14:paraId="3AE6C00A" w14:textId="77777777" w:rsidTr="009B2A2F">
        <w:tc>
          <w:tcPr>
            <w:tcW w:w="4680" w:type="dxa"/>
          </w:tcPr>
          <w:p w14:paraId="4088E002" w14:textId="77777777" w:rsidR="009B2A2F" w:rsidRDefault="009B2A2F" w:rsidP="00FB0763">
            <w:r>
              <w:t>4</w:t>
            </w:r>
          </w:p>
        </w:tc>
        <w:tc>
          <w:tcPr>
            <w:tcW w:w="4788" w:type="dxa"/>
          </w:tcPr>
          <w:p w14:paraId="5E068344" w14:textId="77777777" w:rsidR="009B2A2F" w:rsidRDefault="009B2A2F" w:rsidP="00FB0763">
            <w:r>
              <w:t>Verbose</w:t>
            </w:r>
          </w:p>
        </w:tc>
      </w:tr>
    </w:tbl>
    <w:p w14:paraId="41620E88" w14:textId="77777777" w:rsidR="009B2A2F" w:rsidRPr="00A92AFC" w:rsidRDefault="009B2A2F" w:rsidP="009B2A2F"/>
    <w:p w14:paraId="69D45B82" w14:textId="77777777" w:rsidR="00A55519" w:rsidRPr="00A55519" w:rsidRDefault="00A55519" w:rsidP="009B2A2F">
      <w:pPr>
        <w:pStyle w:val="Heading1"/>
      </w:pPr>
    </w:p>
    <w:sectPr w:rsidR="00A55519" w:rsidRPr="00A55519" w:rsidSect="00C71BD6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29AB8A" w14:textId="77777777" w:rsidR="008769ED" w:rsidRDefault="008769ED" w:rsidP="007562CB">
      <w:pPr>
        <w:spacing w:after="0" w:line="240" w:lineRule="auto"/>
      </w:pPr>
      <w:r>
        <w:separator/>
      </w:r>
    </w:p>
  </w:endnote>
  <w:endnote w:type="continuationSeparator" w:id="0">
    <w:p w14:paraId="1A6C46A2" w14:textId="77777777" w:rsidR="008769ED" w:rsidRDefault="008769ED" w:rsidP="00756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ＭＳ Ｐ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712060" w14:textId="77777777" w:rsidR="009B2A2F" w:rsidRDefault="009B2A2F" w:rsidP="00954D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F3CC14" w14:textId="77777777" w:rsidR="009B2A2F" w:rsidRDefault="009B2A2F" w:rsidP="00954DB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B91FD4" w14:textId="77777777" w:rsidR="009B2A2F" w:rsidRDefault="009B2A2F" w:rsidP="00954D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37279">
      <w:rPr>
        <w:rStyle w:val="PageNumber"/>
        <w:noProof/>
      </w:rPr>
      <w:t>1</w:t>
    </w:r>
    <w:r>
      <w:rPr>
        <w:rStyle w:val="PageNumber"/>
      </w:rPr>
      <w:fldChar w:fldCharType="end"/>
    </w:r>
  </w:p>
  <w:p w14:paraId="4E06F629" w14:textId="77777777" w:rsidR="009B2A2F" w:rsidRDefault="009B2A2F" w:rsidP="00954DB5">
    <w:pPr>
      <w:pStyle w:val="Footer"/>
      <w:ind w:right="360"/>
      <w:jc w:val="right"/>
    </w:pPr>
  </w:p>
  <w:p w14:paraId="7C1E5D54" w14:textId="77777777" w:rsidR="009B2A2F" w:rsidRDefault="009B2A2F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9977C3" w14:textId="77777777" w:rsidR="00243E33" w:rsidRDefault="00243E33" w:rsidP="00C71BD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4942CA2" w14:textId="77777777" w:rsidR="00243E33" w:rsidRDefault="00243E33" w:rsidP="00954DB5">
    <w:pPr>
      <w:pStyle w:val="Footer"/>
      <w:ind w:right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24ADB7" w14:textId="77777777" w:rsidR="00243E33" w:rsidRDefault="00243E33" w:rsidP="00C71BD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37279">
      <w:rPr>
        <w:rStyle w:val="PageNumber"/>
        <w:noProof/>
      </w:rPr>
      <w:t>11</w:t>
    </w:r>
    <w:r>
      <w:rPr>
        <w:rStyle w:val="PageNumber"/>
      </w:rPr>
      <w:fldChar w:fldCharType="end"/>
    </w:r>
  </w:p>
  <w:p w14:paraId="5D28FEE0" w14:textId="77777777" w:rsidR="00243E33" w:rsidRDefault="00243E33" w:rsidP="00954DB5">
    <w:pPr>
      <w:pStyle w:val="Footer"/>
      <w:ind w:right="360"/>
      <w:jc w:val="right"/>
    </w:pPr>
  </w:p>
  <w:p w14:paraId="08C6B676" w14:textId="77777777" w:rsidR="00243E33" w:rsidRDefault="00243E3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DDD0F0" w14:textId="77777777" w:rsidR="008769ED" w:rsidRDefault="008769ED" w:rsidP="007562CB">
      <w:pPr>
        <w:spacing w:after="0" w:line="240" w:lineRule="auto"/>
      </w:pPr>
      <w:r>
        <w:separator/>
      </w:r>
    </w:p>
  </w:footnote>
  <w:footnote w:type="continuationSeparator" w:id="0">
    <w:p w14:paraId="3160B694" w14:textId="77777777" w:rsidR="008769ED" w:rsidRDefault="008769ED" w:rsidP="00756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66544"/>
    <w:multiLevelType w:val="hybridMultilevel"/>
    <w:tmpl w:val="9D847716"/>
    <w:lvl w:ilvl="0" w:tplc="6226A5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673C52"/>
    <w:multiLevelType w:val="hybridMultilevel"/>
    <w:tmpl w:val="CEFC1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506E8D"/>
    <w:multiLevelType w:val="hybridMultilevel"/>
    <w:tmpl w:val="E8A49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F714AF"/>
    <w:multiLevelType w:val="hybridMultilevel"/>
    <w:tmpl w:val="D8C0B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EE6"/>
    <w:rsid w:val="00032599"/>
    <w:rsid w:val="00056C62"/>
    <w:rsid w:val="00071003"/>
    <w:rsid w:val="00083063"/>
    <w:rsid w:val="00086725"/>
    <w:rsid w:val="00086ECF"/>
    <w:rsid w:val="00095C98"/>
    <w:rsid w:val="000A56BB"/>
    <w:rsid w:val="000C1B91"/>
    <w:rsid w:val="000D24ED"/>
    <w:rsid w:val="00197ABC"/>
    <w:rsid w:val="001A440C"/>
    <w:rsid w:val="001A6CE9"/>
    <w:rsid w:val="001B426D"/>
    <w:rsid w:val="00210D4A"/>
    <w:rsid w:val="00243E33"/>
    <w:rsid w:val="002676BE"/>
    <w:rsid w:val="002C6136"/>
    <w:rsid w:val="002C7066"/>
    <w:rsid w:val="002D14EE"/>
    <w:rsid w:val="002E4B2C"/>
    <w:rsid w:val="002F0B8D"/>
    <w:rsid w:val="003200C8"/>
    <w:rsid w:val="00382AD0"/>
    <w:rsid w:val="003D547C"/>
    <w:rsid w:val="004072A0"/>
    <w:rsid w:val="00417A7E"/>
    <w:rsid w:val="00445F5C"/>
    <w:rsid w:val="00496E6D"/>
    <w:rsid w:val="004A240D"/>
    <w:rsid w:val="004B3827"/>
    <w:rsid w:val="004C1659"/>
    <w:rsid w:val="004E536F"/>
    <w:rsid w:val="0051454E"/>
    <w:rsid w:val="00542D2B"/>
    <w:rsid w:val="00612C0B"/>
    <w:rsid w:val="00692733"/>
    <w:rsid w:val="006A5A48"/>
    <w:rsid w:val="006C38B1"/>
    <w:rsid w:val="00703F96"/>
    <w:rsid w:val="007041C1"/>
    <w:rsid w:val="00726426"/>
    <w:rsid w:val="007562CB"/>
    <w:rsid w:val="00775F00"/>
    <w:rsid w:val="007775BD"/>
    <w:rsid w:val="0078041D"/>
    <w:rsid w:val="007B4C7D"/>
    <w:rsid w:val="007C4EFC"/>
    <w:rsid w:val="00803B17"/>
    <w:rsid w:val="00816324"/>
    <w:rsid w:val="00821A89"/>
    <w:rsid w:val="008277AF"/>
    <w:rsid w:val="008504D4"/>
    <w:rsid w:val="00850556"/>
    <w:rsid w:val="00853280"/>
    <w:rsid w:val="00860EF6"/>
    <w:rsid w:val="008769ED"/>
    <w:rsid w:val="00876A83"/>
    <w:rsid w:val="00877F82"/>
    <w:rsid w:val="008A302A"/>
    <w:rsid w:val="008A5CF5"/>
    <w:rsid w:val="00942F84"/>
    <w:rsid w:val="0094698B"/>
    <w:rsid w:val="00954DB5"/>
    <w:rsid w:val="00962541"/>
    <w:rsid w:val="0096716E"/>
    <w:rsid w:val="00970083"/>
    <w:rsid w:val="0097299F"/>
    <w:rsid w:val="009B0724"/>
    <w:rsid w:val="009B2A2F"/>
    <w:rsid w:val="009B5995"/>
    <w:rsid w:val="009C0972"/>
    <w:rsid w:val="00A0618C"/>
    <w:rsid w:val="00A21059"/>
    <w:rsid w:val="00A27322"/>
    <w:rsid w:val="00A318D9"/>
    <w:rsid w:val="00A37279"/>
    <w:rsid w:val="00A52ABA"/>
    <w:rsid w:val="00A55519"/>
    <w:rsid w:val="00A6705A"/>
    <w:rsid w:val="00A77730"/>
    <w:rsid w:val="00AA4336"/>
    <w:rsid w:val="00AA6F64"/>
    <w:rsid w:val="00AC119F"/>
    <w:rsid w:val="00AC532F"/>
    <w:rsid w:val="00B10324"/>
    <w:rsid w:val="00B34178"/>
    <w:rsid w:val="00B3626C"/>
    <w:rsid w:val="00B57A70"/>
    <w:rsid w:val="00BA4010"/>
    <w:rsid w:val="00BB3DE3"/>
    <w:rsid w:val="00BE456D"/>
    <w:rsid w:val="00BE6282"/>
    <w:rsid w:val="00BF0D4C"/>
    <w:rsid w:val="00C30802"/>
    <w:rsid w:val="00C44F6A"/>
    <w:rsid w:val="00C52B0A"/>
    <w:rsid w:val="00C71BD6"/>
    <w:rsid w:val="00C8365A"/>
    <w:rsid w:val="00C90090"/>
    <w:rsid w:val="00CB69F5"/>
    <w:rsid w:val="00D0459D"/>
    <w:rsid w:val="00D1516E"/>
    <w:rsid w:val="00D25344"/>
    <w:rsid w:val="00D44919"/>
    <w:rsid w:val="00DA435D"/>
    <w:rsid w:val="00DC2475"/>
    <w:rsid w:val="00E00712"/>
    <w:rsid w:val="00E210BA"/>
    <w:rsid w:val="00E4266B"/>
    <w:rsid w:val="00E643BF"/>
    <w:rsid w:val="00EA1BD2"/>
    <w:rsid w:val="00EB0C58"/>
    <w:rsid w:val="00EE0871"/>
    <w:rsid w:val="00F855B8"/>
    <w:rsid w:val="00F85EE6"/>
    <w:rsid w:val="00F96613"/>
    <w:rsid w:val="00FA5CDC"/>
    <w:rsid w:val="00FA6853"/>
    <w:rsid w:val="00FC4A07"/>
    <w:rsid w:val="00FD4E69"/>
    <w:rsid w:val="00FF49B2"/>
    <w:rsid w:val="00FF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D820C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5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992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5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3992A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2AB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3992A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562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562C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562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CB"/>
  </w:style>
  <w:style w:type="paragraph" w:styleId="Footer">
    <w:name w:val="footer"/>
    <w:basedOn w:val="Normal"/>
    <w:link w:val="FooterChar"/>
    <w:uiPriority w:val="99"/>
    <w:unhideWhenUsed/>
    <w:rsid w:val="007562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CB"/>
  </w:style>
  <w:style w:type="character" w:customStyle="1" w:styleId="Heading1Char">
    <w:name w:val="Heading 1 Char"/>
    <w:basedOn w:val="DefaultParagraphFont"/>
    <w:link w:val="Heading1"/>
    <w:uiPriority w:val="9"/>
    <w:rsid w:val="007562CB"/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62C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72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725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1032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0459D"/>
    <w:rPr>
      <w:rFonts w:asciiTheme="majorHAnsi" w:eastAsiaTheme="majorEastAsia" w:hAnsiTheme="majorHAnsi" w:cstheme="majorBidi"/>
      <w:b/>
      <w:bCs/>
      <w:color w:val="83992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459D"/>
    <w:rPr>
      <w:rFonts w:asciiTheme="majorHAnsi" w:eastAsiaTheme="majorEastAsia" w:hAnsiTheme="majorHAnsi" w:cstheme="majorBidi"/>
      <w:b/>
      <w:bCs/>
      <w:color w:val="83992A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52ABA"/>
    <w:rPr>
      <w:rFonts w:asciiTheme="majorHAnsi" w:eastAsiaTheme="majorEastAsia" w:hAnsiTheme="majorHAnsi" w:cstheme="majorBidi"/>
      <w:b/>
      <w:bCs/>
      <w:i/>
      <w:iCs/>
      <w:color w:val="83992A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612C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2C0B"/>
    <w:pPr>
      <w:spacing w:after="100"/>
      <w:ind w:left="440"/>
    </w:pPr>
  </w:style>
  <w:style w:type="character" w:styleId="PageNumber">
    <w:name w:val="page number"/>
    <w:basedOn w:val="DefaultParagraphFont"/>
    <w:uiPriority w:val="99"/>
    <w:semiHidden/>
    <w:unhideWhenUsed/>
    <w:rsid w:val="00954DB5"/>
  </w:style>
  <w:style w:type="paragraph" w:styleId="ListParagraph">
    <w:name w:val="List Paragraph"/>
    <w:basedOn w:val="Normal"/>
    <w:uiPriority w:val="34"/>
    <w:qFormat/>
    <w:rsid w:val="009B2A2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2A2F"/>
    <w:pPr>
      <w:spacing w:after="200" w:line="240" w:lineRule="auto"/>
    </w:pPr>
    <w:rPr>
      <w:b/>
      <w:bCs/>
      <w:color w:val="83992A" w:themeColor="accent1"/>
      <w:sz w:val="18"/>
      <w:szCs w:val="18"/>
    </w:rPr>
  </w:style>
  <w:style w:type="table" w:styleId="TableGrid">
    <w:name w:val="Table Grid"/>
    <w:basedOn w:val="TableNormal"/>
    <w:uiPriority w:val="39"/>
    <w:rsid w:val="009B2A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B69F5"/>
    <w:rPr>
      <w:color w:val="A8BF4D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34178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34178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34178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34178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34178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34178"/>
    <w:pPr>
      <w:ind w:left="1760"/>
    </w:pPr>
  </w:style>
  <w:style w:type="paragraph" w:styleId="Bibliography">
    <w:name w:val="Bibliography"/>
    <w:basedOn w:val="Normal"/>
    <w:next w:val="Normal"/>
    <w:uiPriority w:val="37"/>
    <w:unhideWhenUsed/>
    <w:rsid w:val="00F9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Volumes/MINICLONE/stuff/work/Abel%20Gancsos%20Productions/documents/templates/projec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Relationship Id="rId2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>Hawthorne, NJ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 Version="6">
  <b:Source>
    <b:Tag>Kuznd</b:Tag>
    <b:SourceType>InternetSite</b:SourceType>
    <b:Guid>{B1E7B6A3-BEA2-894C-9F2F-1411D72EEC9C}</b:Guid>
    <b:Title>Your Startup Disk is Full on Mac OS - How to Fix It</b:Title>
    <b:Year>n.d</b:Year>
    <b:Author>
      <b:Author>
        <b:NameList>
          <b:Person>
            <b:Last>Kuziv</b:Last>
            <b:First>Ivan</b:First>
          </b:Person>
        </b:NameList>
      </b:Author>
    </b:Author>
    <b:InternetSiteTitle>MacPaw web site</b:InternetSiteTitle>
    <b:URL>https://macpaw.com/how-to/startup-disk-full-on-mac-os-x</b:URL>
    <b:YearAccessed>2018</b:YearAccessed>
    <b:MonthAccessed>11</b:MonthAccessed>
    <b:DayAccessed>04</b:DayAccesse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DE6083-CB5F-794D-AC8C-0CFC7230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project.dotx</Template>
  <TotalTime>145</TotalTime>
  <Pages>11</Pages>
  <Words>802</Words>
  <Characters>4575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Abel Gancsos productions</Company>
  <LinksUpToDate>false</LinksUpToDate>
  <CharactersWithSpaces>5367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SafePurge</dc:title>
  <dc:subject>white paper</dc:subject>
  <dc:creator>Abel Gancsos</dc:creator>
  <cp:keywords/>
  <dc:description/>
  <cp:lastModifiedBy>Microsoft Office User</cp:lastModifiedBy>
  <cp:revision>54</cp:revision>
  <dcterms:created xsi:type="dcterms:W3CDTF">2018-11-03T15:35:00Z</dcterms:created>
  <dcterms:modified xsi:type="dcterms:W3CDTF">2018-11-10T05:11:00Z</dcterms:modified>
</cp:coreProperties>
</file>